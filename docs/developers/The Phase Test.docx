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2DD5D" w14:textId="19873DFD" w:rsidR="00B210F3" w:rsidRPr="008E14C2" w:rsidRDefault="00D50461" w:rsidP="008E14C2">
      <w:pPr>
        <w:pStyle w:val="Heading1"/>
      </w:pPr>
      <w:r>
        <w:t>The PHase Test</w:t>
      </w:r>
    </w:p>
    <w:p w14:paraId="2608D05E" w14:textId="77777777" w:rsidR="00BB2379" w:rsidRDefault="00BB2379" w:rsidP="00BB2379"/>
    <w:p w14:paraId="1832C4AC" w14:textId="322CC2CE" w:rsidR="00D50461" w:rsidRDefault="00D50461" w:rsidP="00BB2379">
      <w:r>
        <w:t>We want to compare bulletA and bulletB. Both bullets are 9 mm and have exactly six lands.</w:t>
      </w:r>
    </w:p>
    <w:p w14:paraId="653E3E8F" w14:textId="4C3095F0" w:rsidR="00D50461" w:rsidRDefault="00D50461" w:rsidP="00BB2379">
      <w:r>
        <w:t>BulletAnalyzr calculates the land-to-land scores between lands from bulletA and lands from bulletB. There are 36 land-to-land scores in total.</w:t>
      </w:r>
    </w:p>
    <w:p w14:paraId="6E962C68" w14:textId="20EA7DE8" w:rsidR="00D50461" w:rsidRDefault="00D50461" w:rsidP="00BB2379">
      <w:r>
        <w:t>Sort the lands into 6 phases corresponding to the 6 possible alignments of lands between bulletA and bulletB.</w:t>
      </w:r>
    </w:p>
    <w:p w14:paraId="442EB957" w14:textId="04D8E91E" w:rsidR="00D50461" w:rsidRDefault="00D50461" w:rsidP="00BB2379">
      <w:r>
        <w:t>Calculate the average score for each phase.</w:t>
      </w:r>
    </w:p>
    <w:p w14:paraId="47FA8576" w14:textId="01E51045" w:rsidR="00D50461" w:rsidRDefault="00D50461" w:rsidP="00BB2379">
      <w:r>
        <w:t xml:space="preserve">Order the phases by average score from smallest to largest. Label the ordered phases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6</m:t>
                </m:r>
              </m:e>
            </m:d>
          </m:sub>
        </m:sSub>
      </m:oMath>
      <w:r>
        <w:t>.</w:t>
      </w:r>
    </w:p>
    <w:p w14:paraId="67863997" w14:textId="1C07EC3B" w:rsidR="00D50461" w:rsidRDefault="00D50461" w:rsidP="00BB2379">
      <w:r>
        <w:t>The test statistic is</w:t>
      </w:r>
    </w:p>
    <w:p w14:paraId="13802F7E" w14:textId="63F878F6" w:rsidR="00D50461" w:rsidRPr="00D50461" w:rsidRDefault="00D50461" w:rsidP="00BB2379">
      <m:oMathPara>
        <m:oMath>
          <m:r>
            <w:rPr>
              <w:rFonts w:ascii="Cambria Math" w:hAnsi="Cambria Math"/>
            </w:rPr>
            <m:t>T=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75F5583E" w14:textId="75C8C1E6" w:rsidR="00D50461" w:rsidRDefault="00D50461" w:rsidP="00BB2379">
      <w:r>
        <w:t xml:space="preserve">Calculate the </w:t>
      </w:r>
    </w:p>
    <w:p w14:paraId="315DE460" w14:textId="3DD690A9" w:rsidR="00D50461" w:rsidRPr="00D50461" w:rsidRDefault="00D50461" w:rsidP="00BB2379">
      <m:oMathPara>
        <m:oMath>
          <m:r>
            <w:rPr>
              <w:rFonts w:ascii="Cambria Math" w:hAnsi="Cambria Math"/>
            </w:rPr>
            <m:t>σ=</m:t>
          </m:r>
        </m:oMath>
      </m:oMathPara>
    </w:p>
    <w:sectPr w:rsidR="00D50461" w:rsidRPr="00D50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4D"/>
    <w:family w:val="auto"/>
    <w:pitch w:val="variable"/>
    <w:sig w:usb0="A00002FF" w:usb1="4000247B" w:usb2="00000000" w:usb3="00000000" w:csb0="00000197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1"/>
  <w:attachedTemplate r:id="rId1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461"/>
    <w:rsid w:val="002030A7"/>
    <w:rsid w:val="00472186"/>
    <w:rsid w:val="00690C03"/>
    <w:rsid w:val="008E14C2"/>
    <w:rsid w:val="00A200E1"/>
    <w:rsid w:val="00B135E0"/>
    <w:rsid w:val="00B210F3"/>
    <w:rsid w:val="00BB2379"/>
    <w:rsid w:val="00BD4E43"/>
    <w:rsid w:val="00C005CB"/>
    <w:rsid w:val="00D50461"/>
    <w:rsid w:val="00DC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F6F8"/>
  <w15:chartTrackingRefBased/>
  <w15:docId w15:val="{14B4DC3F-D047-814B-804E-54BA258E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5E0"/>
    <w:pPr>
      <w:spacing w:line="240" w:lineRule="auto"/>
    </w:pPr>
    <w:rPr>
      <w:rFonts w:ascii="Montserrat" w:hAnsi="Montserrat"/>
      <w:color w:val="555759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14C2"/>
    <w:pPr>
      <w:outlineLvl w:val="0"/>
    </w:pPr>
    <w:rPr>
      <w:b/>
      <w:bCs/>
      <w:caps/>
      <w:color w:val="003A70"/>
      <w:sz w:val="80"/>
      <w:szCs w:val="80"/>
      <w:lang w:val="pt-BR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E14C2"/>
    <w:pPr>
      <w:outlineLvl w:val="1"/>
    </w:pPr>
    <w:rPr>
      <w:sz w:val="52"/>
      <w:szCs w:val="5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8E14C2"/>
    <w:pPr>
      <w:outlineLvl w:val="2"/>
    </w:pPr>
    <w:rPr>
      <w:b w:val="0"/>
      <w:caps w:val="0"/>
      <w:color w:val="9F1B96"/>
      <w:sz w:val="4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2379"/>
    <w:pPr>
      <w:outlineLvl w:val="3"/>
    </w:pPr>
    <w:rPr>
      <w:b/>
      <w:sz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BB2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4C2"/>
    <w:rPr>
      <w:rFonts w:ascii="Montserrat" w:hAnsi="Montserrat"/>
      <w:b/>
      <w:bCs/>
      <w:caps/>
      <w:color w:val="003A70"/>
      <w:sz w:val="80"/>
      <w:szCs w:val="8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rsid w:val="008E14C2"/>
    <w:rPr>
      <w:rFonts w:ascii="Montserrat" w:hAnsi="Montserrat"/>
      <w:b/>
      <w:bCs/>
      <w:caps/>
      <w:color w:val="003A70"/>
      <w:sz w:val="52"/>
      <w:szCs w:val="5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rsid w:val="008E14C2"/>
    <w:rPr>
      <w:rFonts w:ascii="Montserrat" w:hAnsi="Montserrat"/>
      <w:bCs/>
      <w:color w:val="9F1B96"/>
      <w:sz w:val="48"/>
      <w:szCs w:val="52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rsid w:val="00BB2379"/>
    <w:rPr>
      <w:rFonts w:ascii="Montserrat" w:hAnsi="Montserrat"/>
      <w:b/>
      <w:color w:val="555759"/>
      <w:sz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BB23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BB2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BB2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BB2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BB2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BB2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BB2379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uiPriority w:val="20"/>
    <w:qFormat/>
    <w:rsid w:val="008E14C2"/>
    <w:rPr>
      <w:b/>
      <w:bCs/>
      <w:i/>
      <w:iCs/>
    </w:rPr>
  </w:style>
  <w:style w:type="character" w:styleId="PlaceholderText">
    <w:name w:val="Placeholder Text"/>
    <w:basedOn w:val="DefaultParagraphFont"/>
    <w:uiPriority w:val="99"/>
    <w:semiHidden/>
    <w:rsid w:val="00D5046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tephanie/Library/Group%20Containers/UBF8T346G9.Office/User%20Content.localized/Templates.localized/csafe_tool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csafe_tools.dotx</Template>
  <TotalTime>7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Reinders, Stephanie [CSAFE]</cp:lastModifiedBy>
  <cp:revision>1</cp:revision>
  <dcterms:created xsi:type="dcterms:W3CDTF">2025-11-13T22:05:00Z</dcterms:created>
  <dcterms:modified xsi:type="dcterms:W3CDTF">2025-11-13T22:14:00Z</dcterms:modified>
</cp:coreProperties>
</file>